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14"/>
        <w:gridCol w:w="844"/>
        <w:gridCol w:w="2932"/>
      </w:tblGrid>
      <w:tr w:rsidR="002E4AFC" w:rsidRPr="002E4AFC" w:rsidTr="006E23B3">
        <w:trPr>
          <w:trHeight w:val="2178"/>
          <w:jc w:val="center"/>
        </w:trPr>
        <w:tc>
          <w:tcPr>
            <w:tcW w:w="7289" w:type="dxa"/>
            <w:gridSpan w:val="2"/>
          </w:tcPr>
          <w:p w:rsidR="002E4AFC" w:rsidRPr="002E4AFC" w:rsidRDefault="009F4B9E" w:rsidP="002E4AFC">
            <w:pPr>
              <w:pStyle w:val="Title"/>
            </w:pPr>
            <w:r>
              <w:t>Scott</w:t>
            </w:r>
            <w:r w:rsidR="002E4AFC" w:rsidRPr="002E4AFC">
              <w:br/>
            </w:r>
            <w:r>
              <w:t>Garcia</w:t>
            </w:r>
          </w:p>
        </w:tc>
        <w:tc>
          <w:tcPr>
            <w:tcW w:w="2935" w:type="dxa"/>
            <w:vMerge w:val="restart"/>
            <w:vAlign w:val="bottom"/>
          </w:tcPr>
          <w:p w:rsidR="002E4AFC" w:rsidRPr="002E4AFC" w:rsidRDefault="002E4AFC" w:rsidP="002E4AFC">
            <w:pPr>
              <w:jc w:val="center"/>
            </w:pPr>
          </w:p>
        </w:tc>
      </w:tr>
      <w:tr w:rsidR="002E4AFC" w:rsidRPr="002E4AFC" w:rsidTr="002E4AFC">
        <w:trPr>
          <w:trHeight w:val="1262"/>
          <w:jc w:val="center"/>
        </w:trPr>
        <w:tc>
          <w:tcPr>
            <w:tcW w:w="6397" w:type="dxa"/>
          </w:tcPr>
          <w:p w:rsidR="00202B03" w:rsidRPr="00202B03" w:rsidRDefault="00202B03" w:rsidP="00202B03">
            <w:pPr>
              <w:pStyle w:val="Experience"/>
            </w:pPr>
          </w:p>
          <w:p w:rsidR="002E4AFC" w:rsidRPr="00202B03" w:rsidRDefault="00202B03" w:rsidP="00202B03">
            <w:pPr>
              <w:pStyle w:val="Experience"/>
            </w:pPr>
            <w:r>
              <w:t>F</w:t>
            </w:r>
            <w:r w:rsidRPr="00202B03">
              <w:t xml:space="preserve">ull-stack web &amp; mobile developer with over </w:t>
            </w:r>
            <w:proofErr w:type="gramStart"/>
            <w:r w:rsidRPr="00202B03">
              <w:t>12 year</w:t>
            </w:r>
            <w:proofErr w:type="gramEnd"/>
            <w:r>
              <w:t xml:space="preserve"> </w:t>
            </w:r>
            <w:r w:rsidRPr="00202B03">
              <w:t>experience.</w:t>
            </w:r>
          </w:p>
        </w:tc>
        <w:tc>
          <w:tcPr>
            <w:tcW w:w="892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:rsidR="006E23B3" w:rsidRDefault="006E23B3" w:rsidP="006E23B3">
            <w:pPr>
              <w:pStyle w:val="Heading2"/>
            </w:pPr>
            <w:r w:rsidRPr="000F7D04">
              <w:t>Experience</w:t>
            </w:r>
          </w:p>
          <w:p w:rsidR="006E23B3" w:rsidRDefault="00911A2B" w:rsidP="006E23B3">
            <w:pPr>
              <w:pStyle w:val="Dates"/>
            </w:pPr>
            <w:r>
              <w:t>2003</w:t>
            </w:r>
            <w:r w:rsidR="006E23B3">
              <w:t>–</w:t>
            </w:r>
            <w:r>
              <w:t>2006</w:t>
            </w:r>
          </w:p>
          <w:p w:rsidR="006E23B3" w:rsidRDefault="00202B03" w:rsidP="006E23B3">
            <w:pPr>
              <w:pStyle w:val="Experience"/>
            </w:pPr>
            <w:r>
              <w:t>C++/Java</w:t>
            </w:r>
            <w:r w:rsidR="00911A2B">
              <w:t xml:space="preserve"> Developer</w:t>
            </w:r>
          </w:p>
          <w:p w:rsidR="006E23B3" w:rsidRDefault="00202B03" w:rsidP="006E23B3">
            <w:pPr>
              <w:pStyle w:val="Dates"/>
            </w:pPr>
            <w:r>
              <w:t>2007</w:t>
            </w:r>
            <w:r w:rsidR="006E23B3">
              <w:t>–</w:t>
            </w:r>
            <w:r>
              <w:t>2012</w:t>
            </w:r>
          </w:p>
          <w:p w:rsidR="006E23B3" w:rsidRDefault="00202B03" w:rsidP="006E23B3">
            <w:pPr>
              <w:pStyle w:val="Experience"/>
            </w:pPr>
            <w:r>
              <w:t>Android Developer</w:t>
            </w:r>
          </w:p>
          <w:p w:rsidR="006E23B3" w:rsidRDefault="00202B03" w:rsidP="006E23B3">
            <w:pPr>
              <w:pStyle w:val="Dates"/>
            </w:pPr>
            <w:r>
              <w:t>2013</w:t>
            </w:r>
            <w:r w:rsidR="006E23B3">
              <w:t>–</w:t>
            </w:r>
            <w:r>
              <w:t>2018</w:t>
            </w:r>
          </w:p>
          <w:p w:rsidR="006E23B3" w:rsidRDefault="00202B03" w:rsidP="006E23B3">
            <w:pPr>
              <w:pStyle w:val="Experience"/>
            </w:pPr>
            <w:r>
              <w:t>Web Developer</w:t>
            </w:r>
          </w:p>
          <w:p w:rsidR="006E23B3" w:rsidRDefault="000949CE" w:rsidP="006E23B3">
            <w:pPr>
              <w:rPr>
                <w:rFonts w:eastAsiaTheme="minorHAnsi" w:cstheme="minorBidi"/>
                <w:szCs w:val="24"/>
              </w:rPr>
            </w:pPr>
            <w:r>
              <w:rPr>
                <w:rFonts w:eastAsiaTheme="minorHAnsi" w:cstheme="minorBidi"/>
                <w:szCs w:val="24"/>
              </w:rPr>
              <w:t xml:space="preserve">Experienced </w:t>
            </w:r>
            <w:r w:rsidRPr="000949CE">
              <w:rPr>
                <w:rFonts w:eastAsiaTheme="minorHAnsi" w:cstheme="minorBidi"/>
                <w:szCs w:val="24"/>
              </w:rPr>
              <w:t>Frameworks: Mean, Angular</w:t>
            </w:r>
            <w:r w:rsidR="00F72387">
              <w:rPr>
                <w:rFonts w:eastAsiaTheme="minorHAnsi" w:cstheme="minorBidi"/>
                <w:szCs w:val="24"/>
              </w:rPr>
              <w:t>.j</w:t>
            </w:r>
            <w:r w:rsidRPr="000949CE">
              <w:rPr>
                <w:rFonts w:eastAsiaTheme="minorHAnsi" w:cstheme="minorBidi"/>
                <w:szCs w:val="24"/>
              </w:rPr>
              <w:t>s, React</w:t>
            </w:r>
            <w:r w:rsidR="00F72387">
              <w:rPr>
                <w:rFonts w:eastAsiaTheme="minorHAnsi" w:cstheme="minorBidi"/>
                <w:szCs w:val="24"/>
              </w:rPr>
              <w:t>.j</w:t>
            </w:r>
            <w:r w:rsidRPr="000949CE">
              <w:rPr>
                <w:rFonts w:eastAsiaTheme="minorHAnsi" w:cstheme="minorBidi"/>
                <w:szCs w:val="24"/>
              </w:rPr>
              <w:t>s, Node</w:t>
            </w:r>
            <w:r w:rsidR="00F72387">
              <w:rPr>
                <w:rFonts w:eastAsiaTheme="minorHAnsi" w:cstheme="minorBidi"/>
                <w:szCs w:val="24"/>
              </w:rPr>
              <w:t>.j</w:t>
            </w:r>
            <w:r w:rsidRPr="000949CE">
              <w:rPr>
                <w:rFonts w:eastAsiaTheme="minorHAnsi" w:cstheme="minorBidi"/>
                <w:szCs w:val="24"/>
              </w:rPr>
              <w:t>s, Vue, Express</w:t>
            </w:r>
          </w:p>
          <w:p w:rsidR="00904D02" w:rsidRDefault="00904D02" w:rsidP="006E23B3">
            <w:pPr>
              <w:rPr>
                <w:rFonts w:eastAsiaTheme="minorHAnsi" w:cstheme="minorBidi"/>
                <w:szCs w:val="24"/>
              </w:rPr>
            </w:pPr>
            <w:r w:rsidRPr="00904D02">
              <w:rPr>
                <w:rFonts w:eastAsiaTheme="minorHAnsi" w:cstheme="minorBidi"/>
                <w:szCs w:val="24"/>
              </w:rPr>
              <w:t>Languages: JavaScript, PHP, Laravel, Typescript</w:t>
            </w:r>
          </w:p>
          <w:p w:rsidR="00904D02" w:rsidRDefault="00904D02" w:rsidP="00904D02">
            <w:pPr>
              <w:pStyle w:val="NormalWeb"/>
              <w:spacing w:before="0" w:beforeAutospacing="0" w:after="0" w:afterAutospacing="0"/>
              <w:rPr>
                <w:rFonts w:asciiTheme="minorHAnsi" w:eastAsiaTheme="minorHAnsi" w:hAnsiTheme="minorHAnsi" w:cstheme="minorBidi"/>
                <w:sz w:val="22"/>
                <w:lang w:eastAsia="en-US"/>
              </w:rPr>
            </w:pPr>
            <w:r w:rsidRPr="00904D02">
              <w:rPr>
                <w:rFonts w:asciiTheme="minorHAnsi" w:eastAsiaTheme="minorHAnsi" w:hAnsiTheme="minorHAnsi" w:cstheme="minorBidi"/>
                <w:sz w:val="22"/>
                <w:lang w:eastAsia="en-US"/>
              </w:rPr>
              <w:t>Databases:</w:t>
            </w:r>
            <w:r w:rsidRPr="00904D02">
              <w:rPr>
                <w:rFonts w:asciiTheme="minorHAnsi" w:eastAsiaTheme="minorHAnsi" w:hAnsiTheme="minorHAnsi" w:cstheme="minorBidi"/>
                <w:sz w:val="22"/>
                <w:lang w:eastAsia="en-US"/>
              </w:rPr>
              <w:t xml:space="preserve"> MongoDB, NoSQL, MySQL, PostgreSQL </w:t>
            </w:r>
          </w:p>
          <w:p w:rsidR="00904D02" w:rsidRDefault="00904D02" w:rsidP="00904D02">
            <w:pPr>
              <w:pStyle w:val="NormalWeb"/>
              <w:spacing w:before="0" w:beforeAutospacing="0" w:after="0" w:afterAutospacing="0"/>
              <w:rPr>
                <w:rFonts w:asciiTheme="minorHAnsi" w:eastAsiaTheme="minorHAnsi" w:hAnsiTheme="minorHAnsi" w:cstheme="minorBidi"/>
                <w:sz w:val="22"/>
                <w:lang w:eastAsia="en-US"/>
              </w:rPr>
            </w:pPr>
            <w:r w:rsidRPr="00904D02">
              <w:rPr>
                <w:rFonts w:asciiTheme="minorHAnsi" w:eastAsiaTheme="minorHAnsi" w:hAnsiTheme="minorHAnsi" w:cstheme="minorBidi"/>
                <w:sz w:val="22"/>
                <w:lang w:eastAsia="en-US"/>
              </w:rPr>
              <w:t xml:space="preserve">Others: Firebase, Redux, Redis, </w:t>
            </w:r>
            <w:proofErr w:type="spellStart"/>
            <w:r w:rsidRPr="00904D02">
              <w:rPr>
                <w:rFonts w:asciiTheme="minorHAnsi" w:eastAsiaTheme="minorHAnsi" w:hAnsiTheme="minorHAnsi" w:cstheme="minorBidi"/>
                <w:sz w:val="22"/>
                <w:lang w:eastAsia="en-US"/>
              </w:rPr>
              <w:t>SocketIO</w:t>
            </w:r>
            <w:proofErr w:type="spellEnd"/>
            <w:r w:rsidRPr="00904D02">
              <w:rPr>
                <w:rFonts w:asciiTheme="minorHAnsi" w:eastAsiaTheme="minorHAnsi" w:hAnsiTheme="minorHAnsi" w:cstheme="minorBidi"/>
                <w:sz w:val="22"/>
                <w:lang w:eastAsia="en-US"/>
              </w:rPr>
              <w:t xml:space="preserve">, </w:t>
            </w:r>
            <w:proofErr w:type="spellStart"/>
            <w:r w:rsidRPr="00904D02">
              <w:rPr>
                <w:rFonts w:asciiTheme="minorHAnsi" w:eastAsiaTheme="minorHAnsi" w:hAnsiTheme="minorHAnsi" w:cstheme="minorBidi"/>
                <w:sz w:val="22"/>
                <w:lang w:eastAsia="en-US"/>
              </w:rPr>
              <w:t>ElasticSearch</w:t>
            </w:r>
            <w:proofErr w:type="spellEnd"/>
            <w:r w:rsidRPr="00904D02">
              <w:rPr>
                <w:rFonts w:asciiTheme="minorHAnsi" w:eastAsiaTheme="minorHAnsi" w:hAnsiTheme="minorHAnsi" w:cstheme="minorBidi"/>
                <w:sz w:val="22"/>
                <w:lang w:eastAsia="en-US"/>
              </w:rPr>
              <w:t xml:space="preserve">, CRUD, RESTful, SVN, Git, Agile, Sprints, Unix, Bash, Composer, or Sass etc. </w:t>
            </w:r>
          </w:p>
          <w:p w:rsidR="00996FD1" w:rsidRDefault="00996FD1" w:rsidP="00904D02">
            <w:pPr>
              <w:pStyle w:val="NormalWeb"/>
              <w:spacing w:before="0" w:beforeAutospacing="0" w:after="0" w:afterAutospacing="0"/>
              <w:rPr>
                <w:rFonts w:asciiTheme="minorHAnsi" w:eastAsiaTheme="minorHAnsi" w:hAnsiTheme="minorHAnsi" w:cstheme="minorBidi"/>
                <w:sz w:val="22"/>
                <w:lang w:eastAsia="en-US"/>
              </w:rPr>
            </w:pPr>
          </w:p>
          <w:p w:rsidR="00996FD1" w:rsidRPr="00904D02" w:rsidRDefault="00996FD1" w:rsidP="00904D02">
            <w:pPr>
              <w:pStyle w:val="NormalWeb"/>
              <w:spacing w:before="0" w:beforeAutospacing="0" w:after="0" w:afterAutospacing="0"/>
              <w:rPr>
                <w:rFonts w:asciiTheme="minorHAnsi" w:eastAsiaTheme="minorHAnsi" w:hAnsiTheme="minorHAnsi" w:cstheme="minorBidi"/>
                <w:sz w:val="22"/>
                <w:lang w:eastAsia="en-US"/>
              </w:rPr>
            </w:pPr>
          </w:p>
          <w:p w:rsidR="006E23B3" w:rsidRDefault="006E23B3" w:rsidP="006E23B3"/>
          <w:p w:rsidR="006E23B3" w:rsidRDefault="006E23B3" w:rsidP="006E23B3">
            <w:pPr>
              <w:pStyle w:val="Heading2"/>
            </w:pPr>
            <w:r w:rsidRPr="000F7D04">
              <w:t>Education</w:t>
            </w:r>
          </w:p>
          <w:p w:rsidR="006E23B3" w:rsidRDefault="00AD5B7C" w:rsidP="006E23B3">
            <w:r>
              <w:t>Tsinghua University</w:t>
            </w:r>
            <w:r w:rsidR="006E23B3" w:rsidRPr="000F7D04">
              <w:t xml:space="preserve">, </w:t>
            </w:r>
            <w:r>
              <w:t>Beijing, China</w:t>
            </w:r>
          </w:p>
          <w:p w:rsidR="005F32FF" w:rsidRPr="000F7D04" w:rsidRDefault="005F32FF" w:rsidP="006E23B3"/>
          <w:p w:rsidR="006E23B3" w:rsidRDefault="005F32FF" w:rsidP="005F32FF">
            <w:r>
              <w:t>Master of Science</w:t>
            </w:r>
          </w:p>
          <w:p w:rsidR="006E23B3" w:rsidRDefault="006E23B3" w:rsidP="006E23B3"/>
          <w:p w:rsidR="006E23B3" w:rsidRPr="000F7D04" w:rsidRDefault="006E23B3" w:rsidP="006E23B3">
            <w:pPr>
              <w:pStyle w:val="Heading2"/>
            </w:pPr>
            <w:r w:rsidRPr="000F7D04">
              <w:t>Communication</w:t>
            </w:r>
          </w:p>
          <w:p w:rsidR="00996FD1" w:rsidRPr="00996FD1" w:rsidRDefault="00996FD1" w:rsidP="00996FD1">
            <w:r w:rsidRPr="00996FD1">
              <w:t xml:space="preserve">My availability is 24*7*365 </w:t>
            </w:r>
          </w:p>
          <w:p w:rsidR="006E23B3" w:rsidRDefault="006E23B3" w:rsidP="006E23B3"/>
          <w:p w:rsidR="006E23B3" w:rsidRDefault="006E23B3" w:rsidP="006E23B3">
            <w:pPr>
              <w:pStyle w:val="Heading2"/>
            </w:pPr>
            <w:r w:rsidRPr="000F7D04">
              <w:t>Leadership</w:t>
            </w:r>
          </w:p>
          <w:sdt>
            <w:sdtPr>
              <w:id w:val="-165710132"/>
              <w:placeholder>
                <w:docPart w:val="78586A56DFED4E0B913AD07882891EAB"/>
              </w:placeholder>
              <w:temporary/>
              <w:showingPlcHdr/>
              <w15:appearance w15:val="hidden"/>
            </w:sdtPr>
            <w:sdtEndPr/>
            <w:sdtContent>
              <w:p w:rsidR="006E23B3" w:rsidRDefault="006E23B3" w:rsidP="006E23B3">
                <w:r w:rsidRPr="009360EC">
                  <w:t>[Are you president of your fraternity, head of the condo board,</w:t>
                </w:r>
                <w:r>
                  <w:t xml:space="preserve"> </w:t>
                </w:r>
                <w:r w:rsidRPr="009360EC">
                  <w:t>or a team lead for your favorite charity?</w:t>
                </w:r>
                <w:r w:rsidRPr="009360EC">
                  <w:br/>
                  <w:t>You’re a natural leader—tell it like it is!]</w:t>
                </w:r>
              </w:p>
            </w:sdtContent>
          </w:sdt>
          <w:p w:rsidR="006E23B3" w:rsidRDefault="006E23B3" w:rsidP="006E23B3"/>
          <w:p w:rsidR="006E23B3" w:rsidRDefault="006E23B3" w:rsidP="006E23B3">
            <w:pPr>
              <w:pStyle w:val="Heading2"/>
            </w:pPr>
            <w:r w:rsidRPr="000F7D04">
              <w:t>References</w:t>
            </w:r>
          </w:p>
          <w:p w:rsidR="006E23B3" w:rsidRPr="00762F10" w:rsidRDefault="006E23B3" w:rsidP="006E23B3">
            <w:pPr>
              <w:ind w:right="-356"/>
            </w:pPr>
            <w:r w:rsidRPr="009360EC">
              <w:t>[Available upon request.]</w:t>
            </w:r>
          </w:p>
        </w:tc>
        <w:tc>
          <w:tcPr>
            <w:tcW w:w="892" w:type="dxa"/>
            <w:vMerge w:val="restart"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605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996FD1" w:rsidRDefault="006E23B3" w:rsidP="006E23B3">
            <w:pPr>
              <w:pStyle w:val="Information"/>
            </w:pPr>
            <w:r w:rsidRPr="00996FD1"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FBA723F" wp14:editId="3EBDCA9B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569690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proofErr w:type="spellStart"/>
            <w:r w:rsidR="00996FD1">
              <w:t>HongKong</w:t>
            </w:r>
            <w:proofErr w:type="spellEnd"/>
            <w:r w:rsidR="00996FD1" w:rsidRPr="003740A3">
              <w:t xml:space="preserve">  </w:t>
            </w:r>
          </w:p>
          <w:p w:rsidR="006E23B3" w:rsidRPr="00996FD1" w:rsidRDefault="00996FD1" w:rsidP="006E23B3">
            <w:pPr>
              <w:pStyle w:val="Information"/>
            </w:pPr>
            <w:r w:rsidRPr="00996FD1">
              <w:t>Tsuen Wan City</w:t>
            </w:r>
            <w:r w:rsidRPr="003740A3">
              <w:t xml:space="preserve">  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E10F1C" w:rsidRDefault="006E23B3" w:rsidP="006E23B3">
            <w:pPr>
              <w:pStyle w:val="Information"/>
              <w:rPr>
                <w:sz w:val="18"/>
              </w:rPr>
            </w:pP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E10F1C" w:rsidRDefault="006E23B3" w:rsidP="006E23B3">
            <w:pPr>
              <w:pStyle w:val="Information"/>
              <w:rPr>
                <w:sz w:val="18"/>
              </w:rPr>
            </w:pPr>
            <w:r w:rsidRPr="00E10F1C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56C8E71" wp14:editId="20A1584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9D526C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E10F1C" w:rsidRPr="00E10F1C">
              <w:rPr>
                <w:sz w:val="18"/>
              </w:rPr>
              <w:t>softdev1029@outlook.com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E10F1C" w:rsidRDefault="006E23B3" w:rsidP="00996FD1">
            <w:pPr>
              <w:pStyle w:val="Information"/>
              <w:ind w:left="0"/>
              <w:rPr>
                <w:sz w:val="18"/>
              </w:rPr>
            </w:pPr>
            <w:bookmarkStart w:id="0" w:name="_GoBack"/>
            <w:bookmarkEnd w:id="0"/>
          </w:p>
        </w:tc>
      </w:tr>
      <w:tr w:rsidR="006E23B3" w:rsidRPr="002E4AFC" w:rsidTr="002E4AFC">
        <w:trPr>
          <w:trHeight w:val="796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:rsidR="00CE6104" w:rsidRPr="0006568A" w:rsidRDefault="00CE6104" w:rsidP="0006568A"/>
    <w:sectPr w:rsidR="00CE6104" w:rsidRPr="0006568A" w:rsidSect="006E23B3">
      <w:headerReference w:type="default" r:id="rId10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6F17" w:rsidRDefault="00106F17" w:rsidP="009129A0">
      <w:r>
        <w:separator/>
      </w:r>
    </w:p>
  </w:endnote>
  <w:endnote w:type="continuationSeparator" w:id="0">
    <w:p w:rsidR="00106F17" w:rsidRDefault="00106F17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6662EC8-1BBC-4C0B-8A38-B97BA65D0FB7}"/>
    <w:embedBold r:id="rId2" w:fontKey="{790D0CDA-93EE-4832-A8C0-48C0CDBDF56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257D35B-CE43-4775-8CD6-84DBDADA90A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E3969294-E924-480B-959C-5FCC90CA92E5}"/>
    <w:embedBold r:id="rId5" w:fontKey="{C790D9CC-8466-4EF6-B02C-C2981AC9BFD7}"/>
    <w:embedItalic r:id="rId6" w:fontKey="{B5B409F3-A75D-4092-A51C-A9C88155A2B2}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36546F2A-5FD6-488F-BCD7-74365AC1FAD1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6F17" w:rsidRDefault="00106F17" w:rsidP="009129A0">
      <w:r>
        <w:separator/>
      </w:r>
    </w:p>
  </w:footnote>
  <w:footnote w:type="continuationSeparator" w:id="0">
    <w:p w:rsidR="00106F17" w:rsidRDefault="00106F17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1E0F7F83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F1C"/>
    <w:rsid w:val="00052382"/>
    <w:rsid w:val="0006568A"/>
    <w:rsid w:val="00076F0F"/>
    <w:rsid w:val="00084253"/>
    <w:rsid w:val="000949CE"/>
    <w:rsid w:val="000D1F49"/>
    <w:rsid w:val="000E6867"/>
    <w:rsid w:val="00106F17"/>
    <w:rsid w:val="001727CA"/>
    <w:rsid w:val="00202B03"/>
    <w:rsid w:val="00266E6F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32FF"/>
    <w:rsid w:val="005F78E5"/>
    <w:rsid w:val="005F7990"/>
    <w:rsid w:val="00635B84"/>
    <w:rsid w:val="0063739C"/>
    <w:rsid w:val="006E23B3"/>
    <w:rsid w:val="00770F25"/>
    <w:rsid w:val="007A35A8"/>
    <w:rsid w:val="007B0A85"/>
    <w:rsid w:val="007C6A52"/>
    <w:rsid w:val="0082043E"/>
    <w:rsid w:val="008311CD"/>
    <w:rsid w:val="008E203A"/>
    <w:rsid w:val="00904D02"/>
    <w:rsid w:val="00911A2B"/>
    <w:rsid w:val="0091229C"/>
    <w:rsid w:val="009129A0"/>
    <w:rsid w:val="00940E73"/>
    <w:rsid w:val="00956293"/>
    <w:rsid w:val="0098597D"/>
    <w:rsid w:val="009929ED"/>
    <w:rsid w:val="00996FD1"/>
    <w:rsid w:val="009B15B0"/>
    <w:rsid w:val="009F4B9E"/>
    <w:rsid w:val="009F619A"/>
    <w:rsid w:val="009F6DDE"/>
    <w:rsid w:val="00A370A8"/>
    <w:rsid w:val="00AD5B7C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B3FAD"/>
    <w:rsid w:val="00E10F1C"/>
    <w:rsid w:val="00E61C09"/>
    <w:rsid w:val="00EB3B58"/>
    <w:rsid w:val="00EC7359"/>
    <w:rsid w:val="00EE3054"/>
    <w:rsid w:val="00F00606"/>
    <w:rsid w:val="00F01256"/>
    <w:rsid w:val="00F72387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2BFA0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904D02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5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rnorman\AppData\Roaming\Microsoft\Templates\Headshot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8586A56DFED4E0B913AD07882891E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D037BA-316C-4E90-B7BB-E226FC31CA12}"/>
      </w:docPartPr>
      <w:docPartBody>
        <w:p w:rsidR="00000000" w:rsidRDefault="0024473D">
          <w:pPr>
            <w:pStyle w:val="78586A56DFED4E0B913AD07882891EAB"/>
          </w:pPr>
          <w:r w:rsidRPr="009360EC">
            <w:t>[Are you president of your fraternity, head of the condo board,</w:t>
          </w:r>
          <w:r>
            <w:t xml:space="preserve"> </w:t>
          </w:r>
          <w:r w:rsidRPr="009360EC">
            <w:t>or a team lead for your favorite charity?</w:t>
          </w:r>
          <w:r w:rsidRPr="009360EC">
            <w:br/>
            <w:t>You’re a natural leader—tell it like it is!]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73D"/>
    <w:rsid w:val="0024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84220BDB2941C7B81FBB79BFE1A93E">
    <w:name w:val="3884220BDB2941C7B81FBB79BFE1A93E"/>
  </w:style>
  <w:style w:type="paragraph" w:customStyle="1" w:styleId="CEDBB4D0C3CB4B29B79FF3C639B83C32">
    <w:name w:val="CEDBB4D0C3CB4B29B79FF3C639B83C32"/>
  </w:style>
  <w:style w:type="paragraph" w:customStyle="1" w:styleId="D5412764A73042DA9F76F87C5D924355">
    <w:name w:val="D5412764A73042DA9F76F87C5D924355"/>
  </w:style>
  <w:style w:type="paragraph" w:customStyle="1" w:styleId="C0FBA22CAC474125BA022A7FC3632B89">
    <w:name w:val="C0FBA22CAC474125BA022A7FC3632B89"/>
  </w:style>
  <w:style w:type="paragraph" w:customStyle="1" w:styleId="FDDE4FD1048746499C2C0A74B70A36AD">
    <w:name w:val="FDDE4FD1048746499C2C0A74B70A36AD"/>
  </w:style>
  <w:style w:type="paragraph" w:customStyle="1" w:styleId="5BB1219C481142769B5381A6AC2B4873">
    <w:name w:val="5BB1219C481142769B5381A6AC2B4873"/>
  </w:style>
  <w:style w:type="paragraph" w:customStyle="1" w:styleId="3BEF7BE757974865BD0359F0D9CD5693">
    <w:name w:val="3BEF7BE757974865BD0359F0D9CD5693"/>
  </w:style>
  <w:style w:type="paragraph" w:customStyle="1" w:styleId="20B54AFAA2F84A69A98882D0C25FBC3E">
    <w:name w:val="20B54AFAA2F84A69A98882D0C25FBC3E"/>
  </w:style>
  <w:style w:type="paragraph" w:customStyle="1" w:styleId="D4B2DC2B3BDA40ED99EB772133F56398">
    <w:name w:val="D4B2DC2B3BDA40ED99EB772133F56398"/>
  </w:style>
  <w:style w:type="paragraph" w:customStyle="1" w:styleId="0391F03761AC4E6AB9FFD6B12C783F80">
    <w:name w:val="0391F03761AC4E6AB9FFD6B12C783F80"/>
  </w:style>
  <w:style w:type="paragraph" w:customStyle="1" w:styleId="6329E1C3F681452189C2D749144867CB">
    <w:name w:val="6329E1C3F681452189C2D749144867CB"/>
  </w:style>
  <w:style w:type="paragraph" w:customStyle="1" w:styleId="7A989DE50C364DDEA1B5D1045E8039D2">
    <w:name w:val="7A989DE50C364DDEA1B5D1045E8039D2"/>
  </w:style>
  <w:style w:type="paragraph" w:customStyle="1" w:styleId="C654E73399B045E1A6D346B58C332FE3">
    <w:name w:val="C654E73399B045E1A6D346B58C332FE3"/>
  </w:style>
  <w:style w:type="paragraph" w:customStyle="1" w:styleId="15AAD855B9154291BA9C7385A1B96840">
    <w:name w:val="15AAD855B9154291BA9C7385A1B96840"/>
  </w:style>
  <w:style w:type="paragraph" w:customStyle="1" w:styleId="3DB55DF8C8C8400584DCC219E4B931C7">
    <w:name w:val="3DB55DF8C8C8400584DCC219E4B931C7"/>
  </w:style>
  <w:style w:type="paragraph" w:customStyle="1" w:styleId="7A6BE99E0D9B401AB50E820B5B02401E">
    <w:name w:val="7A6BE99E0D9B401AB50E820B5B02401E"/>
  </w:style>
  <w:style w:type="paragraph" w:customStyle="1" w:styleId="B16F25541B884410A5D25D4D61D380A0">
    <w:name w:val="B16F25541B884410A5D25D4D61D380A0"/>
  </w:style>
  <w:style w:type="paragraph" w:customStyle="1" w:styleId="A060C193540748DD8577455D1F35992D">
    <w:name w:val="A060C193540748DD8577455D1F35992D"/>
  </w:style>
  <w:style w:type="paragraph" w:customStyle="1" w:styleId="2F5176B67C4F47418E1DD9039BD7B44F">
    <w:name w:val="2F5176B67C4F47418E1DD9039BD7B44F"/>
  </w:style>
  <w:style w:type="paragraph" w:customStyle="1" w:styleId="BE9BCC80E6BE4E75B98995DA246844C9">
    <w:name w:val="BE9BCC80E6BE4E75B98995DA246844C9"/>
  </w:style>
  <w:style w:type="paragraph" w:customStyle="1" w:styleId="B506420756A940F4974947AA759C1C78">
    <w:name w:val="B506420756A940F4974947AA759C1C78"/>
  </w:style>
  <w:style w:type="paragraph" w:customStyle="1" w:styleId="0BE0D104D5294E00998CEBDBFF4CC663">
    <w:name w:val="0BE0D104D5294E00998CEBDBFF4CC663"/>
  </w:style>
  <w:style w:type="paragraph" w:customStyle="1" w:styleId="78586A56DFED4E0B913AD07882891EAB">
    <w:name w:val="78586A56DFED4E0B913AD07882891EAB"/>
  </w:style>
  <w:style w:type="paragraph" w:customStyle="1" w:styleId="C05640C4951D4A8396D3AA40A5D3C04E">
    <w:name w:val="C05640C4951D4A8396D3AA40A5D3C04E"/>
  </w:style>
  <w:style w:type="paragraph" w:customStyle="1" w:styleId="809D9B7235264FC49BD1FC523627747B">
    <w:name w:val="809D9B7235264FC49BD1FC523627747B"/>
  </w:style>
  <w:style w:type="paragraph" w:customStyle="1" w:styleId="A89DFF3A802B443A99E3844C896598DE">
    <w:name w:val="A89DFF3A802B443A99E3844C896598DE"/>
  </w:style>
  <w:style w:type="paragraph" w:customStyle="1" w:styleId="F5549CAAAD6F4E13BE412229E29EA87B">
    <w:name w:val="F5549CAAAD6F4E13BE412229E29EA87B"/>
  </w:style>
  <w:style w:type="paragraph" w:customStyle="1" w:styleId="B4A042D5DC344DC6A2F82A9B25816F8E">
    <w:name w:val="B4A042D5DC344DC6A2F82A9B25816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resume.dotx</Template>
  <TotalTime>0</TotalTime>
  <Pages>1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2018-09-27T13:20:00Z</dcterms:created>
  <dcterms:modified xsi:type="dcterms:W3CDTF">2018-09-27T13:38:00Z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